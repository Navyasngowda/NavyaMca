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D06C6B">
        <w:trPr>
          <w:trHeight w:val="639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D06C6B" w:rsidRDefault="00D06C6B" w:rsidP="00D06C6B">
            <w:pPr>
              <w:pStyle w:val="BodyText"/>
              <w:tabs>
                <w:tab w:val="left" w:pos="1344"/>
              </w:tabs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8B9E77D" wp14:editId="0EF29622">
                      <wp:simplePos x="0" y="0"/>
                      <wp:positionH relativeFrom="column">
                        <wp:posOffset>-109165</wp:posOffset>
                      </wp:positionH>
                      <wp:positionV relativeFrom="paragraph">
                        <wp:posOffset>438813</wp:posOffset>
                      </wp:positionV>
                      <wp:extent cx="1518699" cy="1506443"/>
                      <wp:effectExtent l="0" t="0" r="24765" b="1778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8699" cy="1506443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chemeClr val="tx2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F89BC6" id="Oval 11" o:spid="_x0000_s1026" style="position:absolute;margin-left:-8.6pt;margin-top:34.55pt;width:119.6pt;height:1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C/9oADAMBAAIAAwAAAC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xAAC/9oADAMBAAIAAwAAABD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" strokecolor="#d5dce4 [671]" strokeweight="1pt">
                      <v:fill r:id="rId12" o:title="" recolor="t" rotate="t" type="frame"/>
                      <v:stroke joinstyle="miter"/>
                    </v:oval>
                  </w:pict>
                </mc:Fallback>
              </mc:AlternateContent>
            </w:r>
          </w:p>
          <w:p w:rsidR="00D06C6B" w:rsidRPr="00D06C6B" w:rsidRDefault="00D06C6B" w:rsidP="00D06C6B"/>
          <w:p w:rsidR="00D06C6B" w:rsidRPr="00D06C6B" w:rsidRDefault="00D06C6B" w:rsidP="00D06C6B"/>
          <w:p w:rsidR="00D06C6B" w:rsidRDefault="00D06C6B" w:rsidP="00D06C6B"/>
          <w:p w:rsidR="003D1B71" w:rsidRPr="00D06C6B" w:rsidRDefault="003D1B71" w:rsidP="00D06C6B">
            <w:pPr>
              <w:tabs>
                <w:tab w:val="left" w:pos="2229"/>
              </w:tabs>
              <w:ind w:left="463"/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4E786C" w:rsidP="00086881">
            <w:pPr>
              <w:pStyle w:val="Title"/>
            </w:pPr>
            <w:r>
              <w:t>NAVYA S N</w:t>
            </w:r>
          </w:p>
        </w:tc>
      </w:tr>
      <w:tr w:rsidR="003D1B71" w:rsidTr="00D06C6B">
        <w:trPr>
          <w:trHeight w:val="230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BD60A2" w:rsidRDefault="00D12289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 w:rsidRPr="00BD60A2">
              <w:rPr>
                <w:rFonts w:ascii="Calibri" w:hAnsi="Calibri" w:cs="Calibri"/>
                <w:color w:val="0072C7"/>
                <w:sz w:val="28"/>
                <w:szCs w:val="28"/>
              </w:rPr>
              <w:t>O</w:t>
            </w:r>
            <w:r w:rsidR="00A13D45">
              <w:rPr>
                <w:rFonts w:ascii="Calibri" w:hAnsi="Calibri" w:cs="Calibri"/>
                <w:color w:val="0072C7"/>
                <w:sz w:val="28"/>
                <w:szCs w:val="28"/>
              </w:rPr>
              <w:t>BJECTIVE</w:t>
            </w:r>
          </w:p>
          <w:p w:rsidR="003D1B71" w:rsidRPr="00740017" w:rsidRDefault="00D12289" w:rsidP="00086881">
            <w:pPr>
              <w:rPr>
                <w:rFonts w:ascii="Calibri" w:hAnsi="Calibri" w:cs="Calibri"/>
              </w:rPr>
            </w:pPr>
            <w:r>
              <w:t xml:space="preserve">To work in a challenging </w:t>
            </w:r>
            <w:r w:rsidR="00086881">
              <w:t>Environment</w:t>
            </w:r>
            <w:r w:rsidR="00BD60A2">
              <w:t>,</w:t>
            </w:r>
            <w:r w:rsidR="00086881">
              <w:t xml:space="preserve"> </w:t>
            </w:r>
            <w:r w:rsidR="00BD60A2">
              <w:t>Grow and develop along with company further enhancing my skills</w:t>
            </w:r>
          </w:p>
          <w:p w:rsidR="003D1B71" w:rsidRPr="00A13D45" w:rsidRDefault="00A13D45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t>EDUCATION</w:t>
            </w:r>
          </w:p>
          <w:p w:rsidR="003D1B71" w:rsidRDefault="001330DB" w:rsidP="00353B60">
            <w:pPr>
              <w:pStyle w:val="SchoolName"/>
            </w:pPr>
            <w:r>
              <w:t>M</w:t>
            </w:r>
            <w:r w:rsidR="005B6029">
              <w:t>CA | PURSUING</w:t>
            </w:r>
            <w:bookmarkStart w:id="0" w:name="_GoBack"/>
            <w:bookmarkEnd w:id="0"/>
            <w:r w:rsidR="005B6029">
              <w:t xml:space="preserve"> </w:t>
            </w:r>
            <w:r>
              <w:t xml:space="preserve"> |2023</w:t>
            </w:r>
          </w:p>
          <w:p w:rsidR="001330DB" w:rsidRDefault="001330DB" w:rsidP="00353B60">
            <w:pPr>
              <w:pStyle w:val="SchoolName"/>
            </w:pPr>
            <w:r>
              <w:t>VIVEKANANDA COLLEGE OF ENGINEERING AND TECHNOLOGY</w:t>
            </w:r>
          </w:p>
          <w:p w:rsidR="001330DB" w:rsidRDefault="001330DB" w:rsidP="00353B60">
            <w:pPr>
              <w:pStyle w:val="SchoolName"/>
            </w:pPr>
          </w:p>
          <w:p w:rsidR="001330DB" w:rsidRDefault="001330DB" w:rsidP="00353B60">
            <w:pPr>
              <w:pStyle w:val="SchoolName"/>
            </w:pPr>
            <w:r>
              <w:t>BSC | 68% |2021</w:t>
            </w:r>
          </w:p>
          <w:p w:rsidR="001330DB" w:rsidRDefault="001330DB" w:rsidP="00353B60">
            <w:pPr>
              <w:pStyle w:val="SchoolName"/>
            </w:pPr>
            <w:r>
              <w:t>Vivekananda Degree College  Puttur |Mangalore University</w:t>
            </w:r>
          </w:p>
          <w:p w:rsidR="001330DB" w:rsidRDefault="001330DB" w:rsidP="00353B60">
            <w:pPr>
              <w:pStyle w:val="SchoolName"/>
            </w:pPr>
          </w:p>
          <w:p w:rsidR="001330DB" w:rsidRDefault="001330DB" w:rsidP="00353B60">
            <w:pPr>
              <w:pStyle w:val="SchoolName"/>
            </w:pPr>
            <w:r>
              <w:t>12 BOARD |76.5% | 2018</w:t>
            </w:r>
          </w:p>
          <w:p w:rsidR="001330DB" w:rsidRDefault="001330DB" w:rsidP="00353B60">
            <w:pPr>
              <w:pStyle w:val="SchoolName"/>
            </w:pPr>
            <w:r>
              <w:t>Sri Rama P U College,</w:t>
            </w:r>
            <w:r w:rsidR="00086881">
              <w:t xml:space="preserve"> </w:t>
            </w:r>
            <w:r>
              <w:t>Kalladka |Karnataka P.U. Board</w:t>
            </w:r>
          </w:p>
          <w:p w:rsidR="001330DB" w:rsidRDefault="001330DB" w:rsidP="00353B60">
            <w:pPr>
              <w:pStyle w:val="SchoolName"/>
            </w:pPr>
          </w:p>
          <w:p w:rsidR="001330DB" w:rsidRDefault="001330DB" w:rsidP="00353B60">
            <w:pPr>
              <w:pStyle w:val="SchoolName"/>
            </w:pPr>
            <w:r>
              <w:t>10 BOARD |</w:t>
            </w:r>
            <w:r w:rsidR="00575743">
              <w:t>87.52% |2016</w:t>
            </w:r>
          </w:p>
          <w:p w:rsidR="00D12289" w:rsidRDefault="00D12289" w:rsidP="00353B60">
            <w:pPr>
              <w:pStyle w:val="SchoolName"/>
            </w:pPr>
            <w:r>
              <w:t>Sri Rama High School,</w:t>
            </w:r>
            <w:r w:rsidR="00086881">
              <w:t xml:space="preserve"> </w:t>
            </w:r>
            <w:r>
              <w:t>Kalladka |Karnataka Secondary Education Examination Board</w:t>
            </w:r>
          </w:p>
          <w:p w:rsidR="00A13D45" w:rsidRPr="00BD60A2" w:rsidRDefault="00A13D45" w:rsidP="00A13D45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t>PROJECTS</w:t>
            </w:r>
          </w:p>
          <w:p w:rsidR="00D12289" w:rsidRPr="00D12289" w:rsidRDefault="00D12289" w:rsidP="00A13D45">
            <w:pPr>
              <w:pStyle w:val="SchoolName"/>
              <w:ind w:right="-491"/>
            </w:pPr>
            <w:r>
              <w:t>Algogic:</w:t>
            </w:r>
            <w:r w:rsidR="008D093E">
              <w:t xml:space="preserve"> </w:t>
            </w:r>
            <w:r>
              <w:t>MCA Mini Project |PHP AND MY SQL |Project is on the process</w:t>
            </w:r>
          </w:p>
          <w:p w:rsidR="00BE2CD9" w:rsidRPr="00BD60A2" w:rsidRDefault="00BE2CD9" w:rsidP="00BE2CD9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t>SKILLS</w:t>
            </w:r>
          </w:p>
          <w:p w:rsidR="00D12289" w:rsidRDefault="00D12289" w:rsidP="00086881">
            <w:pPr>
              <w:pStyle w:val="ListParagraph"/>
              <w:numPr>
                <w:ilvl w:val="0"/>
                <w:numId w:val="5"/>
              </w:numPr>
            </w:pPr>
            <w:r>
              <w:t>Fronted Development:</w:t>
            </w:r>
            <w:r w:rsidR="00086881">
              <w:t xml:space="preserve"> </w:t>
            </w:r>
            <w:r>
              <w:t>HTML</w:t>
            </w:r>
          </w:p>
          <w:p w:rsidR="00D12289" w:rsidRDefault="00D12289" w:rsidP="00086881">
            <w:pPr>
              <w:pStyle w:val="ListParagraph"/>
              <w:numPr>
                <w:ilvl w:val="0"/>
                <w:numId w:val="5"/>
              </w:numPr>
            </w:pPr>
            <w:r>
              <w:t>Programming language:</w:t>
            </w:r>
            <w:r w:rsidR="00086881">
              <w:t xml:space="preserve"> </w:t>
            </w:r>
            <w:r>
              <w:t>JAVA,C++,C</w:t>
            </w:r>
          </w:p>
          <w:p w:rsidR="00D12289" w:rsidRDefault="00D12289" w:rsidP="00086881">
            <w:pPr>
              <w:pStyle w:val="ListParagraph"/>
              <w:numPr>
                <w:ilvl w:val="0"/>
                <w:numId w:val="5"/>
              </w:numPr>
            </w:pPr>
            <w:r>
              <w:t>Database:</w:t>
            </w:r>
            <w:r w:rsidR="00086881">
              <w:t xml:space="preserve"> </w:t>
            </w:r>
            <w:r>
              <w:t>MySql</w:t>
            </w:r>
          </w:p>
          <w:p w:rsidR="00BE2CD9" w:rsidRPr="00BE2CD9" w:rsidRDefault="00BE2CD9" w:rsidP="00BE2CD9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t>HOBBIES</w:t>
            </w:r>
          </w:p>
          <w:p w:rsidR="00BD60A2" w:rsidRPr="00086881" w:rsidRDefault="00BD60A2" w:rsidP="0008688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 w:rsidRPr="00086881">
              <w:rPr>
                <w:rFonts w:ascii="Calibri" w:hAnsi="Calibri" w:cs="Calibri"/>
              </w:rPr>
              <w:t>DRAWING</w:t>
            </w:r>
          </w:p>
          <w:p w:rsidR="00BD60A2" w:rsidRDefault="00BD60A2" w:rsidP="0008688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 w:rsidRPr="00086881">
              <w:rPr>
                <w:rFonts w:ascii="Calibri" w:hAnsi="Calibri" w:cs="Calibri"/>
              </w:rPr>
              <w:t>READING BOOKS</w:t>
            </w:r>
          </w:p>
          <w:p w:rsidR="003D1B71" w:rsidRPr="00086881" w:rsidRDefault="00086881" w:rsidP="00C46894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</w:rPr>
              <w:t>PAINTING</w:t>
            </w: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66FF07E" wp14:editId="2F69D55C">
                      <wp:simplePos x="0" y="0"/>
                      <wp:positionH relativeFrom="column">
                        <wp:posOffset>-2653665</wp:posOffset>
                      </wp:positionH>
                      <wp:positionV relativeFrom="paragraph">
                        <wp:posOffset>85738970</wp:posOffset>
                      </wp:positionV>
                      <wp:extent cx="1635125" cy="1732280"/>
                      <wp:effectExtent l="0" t="0" r="22225" b="2032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5125" cy="17322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66E95E" id="Oval 7" o:spid="_x0000_s1026" style="position:absolute;margin-left:-208.95pt;margin-top:6751.1pt;width:128.75pt;height:13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" fillcolor="#2c567a [3204]" strokecolor="#162a3c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D963D2E" wp14:editId="47B5D857">
                      <wp:simplePos x="0" y="0"/>
                      <wp:positionH relativeFrom="column">
                        <wp:posOffset>-2653665</wp:posOffset>
                      </wp:positionH>
                      <wp:positionV relativeFrom="paragraph">
                        <wp:posOffset>85738970</wp:posOffset>
                      </wp:positionV>
                      <wp:extent cx="1635125" cy="1732280"/>
                      <wp:effectExtent l="0" t="0" r="22225" b="2032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5125" cy="17322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E90C94" id="Oval 15" o:spid="_x0000_s1026" style="position:absolute;margin-left:-208.95pt;margin-top:6751.1pt;width:128.75pt;height:13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" fillcolor="#2c567a [3204]" strokecolor="#162a3c [1604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3D1B71" w:rsidTr="005931A8">
        <w:trPr>
          <w:trHeight w:val="3570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77BF256" wp14:editId="690CB93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5B9AE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E786C" w:rsidP="00380FD1">
            <w:pPr>
              <w:pStyle w:val="Information"/>
            </w:pPr>
            <w:r>
              <w:t>Kudrebettu House</w:t>
            </w:r>
          </w:p>
          <w:p w:rsidR="003D1B71" w:rsidRPr="00380FD1" w:rsidRDefault="004E786C" w:rsidP="004E786C">
            <w:pPr>
              <w:pStyle w:val="Information"/>
            </w:pPr>
            <w:r>
              <w:t>Kalladka-574222</w:t>
            </w: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282A4315" wp14:editId="785C36C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9CB00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E786C" w:rsidP="004E786C">
            <w:pPr>
              <w:pStyle w:val="Information"/>
            </w:pPr>
            <w:r>
              <w:t>8660381200</w:t>
            </w: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10915B2A" wp14:editId="3363276F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C214F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4E786C" w:rsidP="00BD60A2">
            <w:pPr>
              <w:pStyle w:val="Information"/>
              <w:ind w:right="-292"/>
            </w:pPr>
            <w:r>
              <w:t>gowdanavyasn@gmail.com</w:t>
            </w: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D60A2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BD60A2">
            <w:pPr>
              <w:pStyle w:val="Information"/>
              <w:ind w:right="-2525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4E786C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Pr="00BD60A2" w:rsidRDefault="003D1B71" w:rsidP="00A14C79">
            <w:pPr>
              <w:pStyle w:val="Information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D60A2" w:rsidRDefault="003D1B71" w:rsidP="00222466">
            <w:pPr>
              <w:rPr>
                <w:sz w:val="32"/>
                <w:szCs w:val="32"/>
              </w:rPr>
            </w:pPr>
          </w:p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086881">
      <w:pPr>
        <w:pStyle w:val="BodyText"/>
      </w:pPr>
    </w:p>
    <w:sectPr w:rsidR="007F5B63" w:rsidRPr="00CE1E3D" w:rsidSect="00A13D45">
      <w:headerReference w:type="default" r:id="rId19"/>
      <w:type w:val="continuous"/>
      <w:pgSz w:w="12240" w:h="15840" w:code="1"/>
      <w:pgMar w:top="1758" w:right="851" w:bottom="1140" w:left="907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EE9" w:rsidRDefault="00013EE9" w:rsidP="00590471">
      <w:r>
        <w:separator/>
      </w:r>
    </w:p>
  </w:endnote>
  <w:endnote w:type="continuationSeparator" w:id="0">
    <w:p w:rsidR="00013EE9" w:rsidRDefault="00013EE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EE9" w:rsidRDefault="00013EE9" w:rsidP="00590471">
      <w:r>
        <w:separator/>
      </w:r>
    </w:p>
  </w:footnote>
  <w:footnote w:type="continuationSeparator" w:id="0">
    <w:p w:rsidR="00013EE9" w:rsidRDefault="00013EE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590AE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86FAA"/>
    <w:multiLevelType w:val="hybridMultilevel"/>
    <w:tmpl w:val="199A7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E03356"/>
    <w:multiLevelType w:val="hybridMultilevel"/>
    <w:tmpl w:val="365816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84256C"/>
    <w:multiLevelType w:val="hybridMultilevel"/>
    <w:tmpl w:val="9D2C3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doNotDisplayPageBoundaries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86C"/>
    <w:rsid w:val="00013EE9"/>
    <w:rsid w:val="00060042"/>
    <w:rsid w:val="0008685D"/>
    <w:rsid w:val="00086881"/>
    <w:rsid w:val="00090860"/>
    <w:rsid w:val="00112FD7"/>
    <w:rsid w:val="001330DB"/>
    <w:rsid w:val="00150ABD"/>
    <w:rsid w:val="001946FC"/>
    <w:rsid w:val="001B66AA"/>
    <w:rsid w:val="00222466"/>
    <w:rsid w:val="0024753C"/>
    <w:rsid w:val="00276026"/>
    <w:rsid w:val="002831D2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B0A14"/>
    <w:rsid w:val="004C6739"/>
    <w:rsid w:val="004E158A"/>
    <w:rsid w:val="004E786C"/>
    <w:rsid w:val="00565C77"/>
    <w:rsid w:val="0056708E"/>
    <w:rsid w:val="00575743"/>
    <w:rsid w:val="005801E5"/>
    <w:rsid w:val="00590471"/>
    <w:rsid w:val="005931A8"/>
    <w:rsid w:val="005B6029"/>
    <w:rsid w:val="005D01FA"/>
    <w:rsid w:val="00653E17"/>
    <w:rsid w:val="006A08E8"/>
    <w:rsid w:val="006D79A8"/>
    <w:rsid w:val="0072353B"/>
    <w:rsid w:val="007575B6"/>
    <w:rsid w:val="007A0DD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D093E"/>
    <w:rsid w:val="00912DC8"/>
    <w:rsid w:val="009475DC"/>
    <w:rsid w:val="00967B93"/>
    <w:rsid w:val="009D090F"/>
    <w:rsid w:val="00A13D45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D60A2"/>
    <w:rsid w:val="00BE2CD9"/>
    <w:rsid w:val="00C07240"/>
    <w:rsid w:val="00C14078"/>
    <w:rsid w:val="00C46894"/>
    <w:rsid w:val="00CE1E3D"/>
    <w:rsid w:val="00D053FA"/>
    <w:rsid w:val="00D06C6B"/>
    <w:rsid w:val="00D12289"/>
    <w:rsid w:val="00DC3F0A"/>
    <w:rsid w:val="00E26AED"/>
    <w:rsid w:val="00E73AB8"/>
    <w:rsid w:val="00E90A60"/>
    <w:rsid w:val="00ED47F7"/>
    <w:rsid w:val="00EE7E09"/>
    <w:rsid w:val="00F0223C"/>
    <w:rsid w:val="00F222BA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YA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CC6B41-18CE-4422-8EFF-3B248F2B7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2022-07-14T14:25:00Z</dcterms:created>
  <dcterms:modified xsi:type="dcterms:W3CDTF">2022-07-14T16:49:00Z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